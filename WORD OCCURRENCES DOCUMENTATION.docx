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50371EA5" w14:textId="77777777" w:rsidTr="004B7E44">
        <w:trPr>
          <w:trHeight w:val="2536"/>
        </w:trPr>
        <w:tc>
          <w:tcPr>
            <w:tcW w:w="8541" w:type="dxa"/>
            <w:tcBorders>
              <w:top w:val="nil"/>
              <w:left w:val="nil"/>
              <w:bottom w:val="nil"/>
              <w:right w:val="nil"/>
            </w:tcBorders>
          </w:tcPr>
          <w:p w14:paraId="52955A99" w14:textId="77777777" w:rsidR="004B7E44" w:rsidRDefault="004B7E44" w:rsidP="004B7E44">
            <w:r>
              <w:rPr>
                <w:noProof/>
              </w:rPr>
              <mc:AlternateContent>
                <mc:Choice Requires="wps">
                  <w:drawing>
                    <wp:inline distT="0" distB="0" distL="0" distR="0" wp14:anchorId="3878C621" wp14:editId="0C55AAE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B59C76C" w14:textId="65190AFA" w:rsidR="004B7E44" w:rsidRPr="004B7E44" w:rsidRDefault="00835A6D" w:rsidP="004B7E44">
                                  <w:pPr>
                                    <w:pStyle w:val="Title"/>
                                  </w:pPr>
                                  <w:r>
                                    <w:t>word occurrences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78C621"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B59C76C" w14:textId="65190AFA" w:rsidR="004B7E44" w:rsidRPr="004B7E44" w:rsidRDefault="00835A6D" w:rsidP="004B7E44">
                            <w:pPr>
                              <w:pStyle w:val="Title"/>
                            </w:pPr>
                            <w:r>
                              <w:t>word occurrences</w:t>
                            </w:r>
                          </w:p>
                        </w:txbxContent>
                      </v:textbox>
                      <w10:anchorlock/>
                    </v:shape>
                  </w:pict>
                </mc:Fallback>
              </mc:AlternateContent>
            </w:r>
          </w:p>
          <w:p w14:paraId="46C181AA" w14:textId="77777777" w:rsidR="004B7E44" w:rsidRDefault="004B7E44" w:rsidP="004B7E44">
            <w:r>
              <w:rPr>
                <w:noProof/>
              </w:rPr>
              <mc:AlternateContent>
                <mc:Choice Requires="wps">
                  <w:drawing>
                    <wp:inline distT="0" distB="0" distL="0" distR="0" wp14:anchorId="4D8AC56C" wp14:editId="5FC4A81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E561C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89827AF" w14:textId="77777777" w:rsidR="004B7E44" w:rsidRDefault="004B7E44" w:rsidP="004B7E44">
            <w:r>
              <w:rPr>
                <w:noProof/>
              </w:rPr>
              <mc:AlternateContent>
                <mc:Choice Requires="wps">
                  <w:drawing>
                    <wp:inline distT="0" distB="0" distL="0" distR="0" wp14:anchorId="16712465" wp14:editId="0D8DE65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D549A58" w14:textId="4DBC1B69" w:rsidR="004B7E44" w:rsidRPr="00835A6D" w:rsidRDefault="00835A6D" w:rsidP="004B7E44">
                                  <w:pPr>
                                    <w:pStyle w:val="Subtitle"/>
                                    <w:rPr>
                                      <w:sz w:val="52"/>
                                      <w:szCs w:val="18"/>
                                    </w:rPr>
                                  </w:pPr>
                                  <w:r w:rsidRPr="00835A6D">
                                    <w:rPr>
                                      <w:sz w:val="52"/>
                                      <w:szCs w:val="18"/>
                                    </w:rPr>
                                    <w:t>TRINIDAD, STRAWBERRY 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712465"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1D549A58" w14:textId="4DBC1B69" w:rsidR="004B7E44" w:rsidRPr="00835A6D" w:rsidRDefault="00835A6D" w:rsidP="004B7E44">
                            <w:pPr>
                              <w:pStyle w:val="Subtitle"/>
                              <w:rPr>
                                <w:sz w:val="52"/>
                                <w:szCs w:val="18"/>
                              </w:rPr>
                            </w:pPr>
                            <w:r w:rsidRPr="00835A6D">
                              <w:rPr>
                                <w:sz w:val="52"/>
                                <w:szCs w:val="18"/>
                              </w:rPr>
                              <w:t>TRINIDAD, STRAWBERRY ANN</w:t>
                            </w:r>
                          </w:p>
                        </w:txbxContent>
                      </v:textbox>
                      <w10:anchorlock/>
                    </v:shape>
                  </w:pict>
                </mc:Fallback>
              </mc:AlternateContent>
            </w:r>
          </w:p>
        </w:tc>
      </w:tr>
      <w:tr w:rsidR="004B7E44" w14:paraId="02FD6DC7" w14:textId="77777777" w:rsidTr="004B7E44">
        <w:trPr>
          <w:trHeight w:val="3814"/>
        </w:trPr>
        <w:tc>
          <w:tcPr>
            <w:tcW w:w="8541" w:type="dxa"/>
            <w:tcBorders>
              <w:top w:val="nil"/>
              <w:left w:val="nil"/>
              <w:bottom w:val="nil"/>
              <w:right w:val="nil"/>
            </w:tcBorders>
            <w:vAlign w:val="bottom"/>
          </w:tcPr>
          <w:p w14:paraId="6D9F7103" w14:textId="77777777" w:rsidR="004B7E44" w:rsidRDefault="004B7E44" w:rsidP="004B7E44">
            <w:pPr>
              <w:rPr>
                <w:noProof/>
              </w:rPr>
            </w:pPr>
            <w:r>
              <w:rPr>
                <w:noProof/>
              </w:rPr>
              <mc:AlternateContent>
                <mc:Choice Requires="wps">
                  <w:drawing>
                    <wp:inline distT="0" distB="0" distL="0" distR="0" wp14:anchorId="17CAABE4" wp14:editId="55310F3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2BD1564" w14:textId="5207D342" w:rsidR="004B7E44" w:rsidRPr="004B7E44" w:rsidRDefault="00835A6D" w:rsidP="004B7E44">
                                  <w:pPr>
                                    <w:pStyle w:val="Heading1"/>
                                  </w:pPr>
                                  <w:r>
                                    <w:t>VALENCIA COLLEGE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CAABE4"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2BD1564" w14:textId="5207D342" w:rsidR="004B7E44" w:rsidRPr="004B7E44" w:rsidRDefault="00835A6D" w:rsidP="004B7E44">
                            <w:pPr>
                              <w:pStyle w:val="Heading1"/>
                            </w:pPr>
                            <w:r>
                              <w:t>VALENCIA COLLEGE</w:t>
                            </w:r>
                          </w:p>
                        </w:txbxContent>
                      </v:textbox>
                      <w10:anchorlock/>
                    </v:shape>
                  </w:pict>
                </mc:Fallback>
              </mc:AlternateContent>
            </w:r>
          </w:p>
          <w:p w14:paraId="18BF6E76" w14:textId="1DB3630F" w:rsidR="004B7E44" w:rsidRDefault="004B7E44" w:rsidP="004B7E44">
            <w:pPr>
              <w:rPr>
                <w:noProof/>
              </w:rPr>
            </w:pPr>
            <w:r>
              <w:rPr>
                <w:noProof/>
              </w:rPr>
              <mc:AlternateContent>
                <mc:Choice Requires="wps">
                  <w:drawing>
                    <wp:inline distT="0" distB="0" distL="0" distR="0" wp14:anchorId="56216C19" wp14:editId="5B3CE0FC">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F384650" w14:textId="17959092" w:rsidR="004B7E44" w:rsidRPr="004B7E44" w:rsidRDefault="00835A6D" w:rsidP="004B7E44">
                                  <w:r>
                                    <w:t>FINAL PROJECT</w:t>
                                  </w:r>
                                </w:p>
                                <w:p w14:paraId="1CEE376B" w14:textId="0F1B85AD" w:rsidR="004B7E44" w:rsidRPr="004B7E44" w:rsidRDefault="00835A6D" w:rsidP="004B7E44">
                                  <w:r>
                                    <w:t>APRIL 28,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216C19"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2F384650" w14:textId="17959092" w:rsidR="004B7E44" w:rsidRPr="004B7E44" w:rsidRDefault="00835A6D" w:rsidP="004B7E44">
                            <w:r>
                              <w:t>FINAL PROJECT</w:t>
                            </w:r>
                          </w:p>
                          <w:p w14:paraId="1CEE376B" w14:textId="0F1B85AD" w:rsidR="004B7E44" w:rsidRPr="004B7E44" w:rsidRDefault="00835A6D" w:rsidP="004B7E44">
                            <w:r>
                              <w:t>APRIL 28, 2022</w:t>
                            </w:r>
                          </w:p>
                        </w:txbxContent>
                      </v:textbox>
                      <w10:anchorlock/>
                    </v:shape>
                  </w:pict>
                </mc:Fallback>
              </mc:AlternateContent>
            </w:r>
          </w:p>
        </w:tc>
      </w:tr>
    </w:tbl>
    <w:p w14:paraId="4F6914A7" w14:textId="05EBF219" w:rsidR="004B7E44" w:rsidRDefault="004B7E44" w:rsidP="004B7E44">
      <w:r>
        <w:rPr>
          <w:noProof/>
        </w:rPr>
        <w:drawing>
          <wp:anchor distT="0" distB="0" distL="114300" distR="114300" simplePos="0" relativeHeight="251658240" behindDoc="1" locked="0" layoutInCell="1" allowOverlap="1" wp14:anchorId="463834DB" wp14:editId="755089C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DC2776D" wp14:editId="186C6C3D">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341FC"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0D4A2EB4" w14:textId="77777777" w:rsidR="004B7E44" w:rsidRDefault="004B7E44">
      <w:pPr>
        <w:spacing w:after="200"/>
      </w:pPr>
      <w:r>
        <w:br w:type="page"/>
      </w:r>
    </w:p>
    <w:p w14:paraId="71EE664F" w14:textId="52B363AF" w:rsidR="004B7E44" w:rsidRDefault="00076505" w:rsidP="004B7E44">
      <w:pPr>
        <w:pStyle w:val="Heading2"/>
        <w:spacing w:after="500"/>
      </w:pPr>
      <w:sdt>
        <w:sdtPr>
          <w:alias w:val="Company"/>
          <w:tag w:val="Company"/>
          <w:id w:val="441245393"/>
          <w:placeholder>
            <w:docPart w:val="986C4B38526449DF8CC4855D04A05507"/>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35A6D">
            <w:t>WORD OCCURRENCES</w:t>
          </w:r>
        </w:sdtContent>
      </w:sdt>
      <w:r w:rsidR="004B7E44" w:rsidRPr="004B7E44">
        <w:t xml:space="preserve"> </w:t>
      </w:r>
      <w:r w:rsidR="00835A6D">
        <w:t>FINAL PROJECT</w:t>
      </w:r>
    </w:p>
    <w:p w14:paraId="61D7EA5F" w14:textId="112FC84E" w:rsidR="004B7E44" w:rsidRDefault="00835A6D" w:rsidP="004B7E44">
      <w:pPr>
        <w:pStyle w:val="Heading3"/>
        <w:rPr>
          <w:b/>
          <w:i w:val="0"/>
          <w:sz w:val="44"/>
        </w:rPr>
      </w:pPr>
      <w:r>
        <w:rPr>
          <w:b/>
          <w:i w:val="0"/>
          <w:sz w:val="44"/>
        </w:rPr>
        <w:t>INTRODUCTION</w:t>
      </w:r>
    </w:p>
    <w:p w14:paraId="33471A26" w14:textId="77777777" w:rsidR="004B7E44" w:rsidRDefault="004B7E44" w:rsidP="004B7E44">
      <w:pPr>
        <w:rPr>
          <w:rFonts w:eastAsia="Times New Roman"/>
        </w:rPr>
      </w:pPr>
    </w:p>
    <w:p w14:paraId="7AEC8A39" w14:textId="30BF4B05" w:rsidR="004B7E44" w:rsidRDefault="00835A6D" w:rsidP="00835A6D">
      <w:pPr>
        <w:rPr>
          <w:color w:val="auto"/>
        </w:rPr>
      </w:pPr>
      <w:r>
        <w:rPr>
          <w:color w:val="auto"/>
        </w:rPr>
        <w:t xml:space="preserve">This project is a text analyzer that gets the user input and returns the number of words from the input and how many times a word occurs in the text input. The code has been tested using a pass-fail test (Junit). The word database can also be used to enter words directly onto the database and will prompt the user if they want to continue entering words or have finished entering. Then the program prints it out on the console. </w:t>
      </w:r>
    </w:p>
    <w:p w14:paraId="35ADCF97" w14:textId="6801A659" w:rsidR="00835A6D" w:rsidRDefault="00835A6D" w:rsidP="00835A6D">
      <w:pPr>
        <w:rPr>
          <w:color w:val="auto"/>
        </w:rPr>
      </w:pPr>
    </w:p>
    <w:p w14:paraId="2257A403" w14:textId="420D0436" w:rsidR="00835A6D" w:rsidRDefault="00835A6D" w:rsidP="00835A6D">
      <w:r>
        <w:rPr>
          <w:color w:val="auto"/>
        </w:rPr>
        <w:t>There is also a client and server deployment in the program where it tells you what the program is currently doing in real time in both the user and client side.</w:t>
      </w:r>
    </w:p>
    <w:p w14:paraId="5F7F9707" w14:textId="77777777" w:rsidR="004B7E44" w:rsidRPr="004B7E44" w:rsidRDefault="004B7E44" w:rsidP="004B7E44">
      <w:pPr>
        <w:pStyle w:val="Heading3"/>
        <w:rPr>
          <w:rFonts w:eastAsiaTheme="minorHAnsi"/>
          <w:b/>
          <w:i w:val="0"/>
          <w:sz w:val="44"/>
        </w:rPr>
      </w:pPr>
    </w:p>
    <w:p w14:paraId="3CD1DE28" w14:textId="105115CD" w:rsidR="004B7E44" w:rsidRDefault="00835A6D" w:rsidP="004B7E44">
      <w:pPr>
        <w:pStyle w:val="Heading4"/>
        <w:rPr>
          <w:color w:val="auto"/>
        </w:rPr>
      </w:pPr>
      <w:r>
        <w:rPr>
          <w:color w:val="auto"/>
        </w:rPr>
        <w:t>screenshots</w:t>
      </w:r>
    </w:p>
    <w:p w14:paraId="5A446C9C" w14:textId="77777777" w:rsidR="004B7E44" w:rsidRDefault="004B7E44" w:rsidP="004B7E44"/>
    <w:p w14:paraId="66AC2C6A" w14:textId="73260E09" w:rsidR="00835A6D" w:rsidRDefault="00835A6D" w:rsidP="00835A6D">
      <w:pPr>
        <w:rPr>
          <w:color w:val="auto"/>
        </w:rPr>
      </w:pPr>
      <w:r>
        <w:rPr>
          <w:color w:val="auto"/>
        </w:rPr>
        <w:t>Below are some screenshots to see how the program runs:</w:t>
      </w:r>
    </w:p>
    <w:p w14:paraId="15F57339" w14:textId="0452003E" w:rsidR="00835A6D" w:rsidRDefault="00835A6D" w:rsidP="00835A6D">
      <w:pPr>
        <w:rPr>
          <w:color w:val="auto"/>
        </w:rPr>
      </w:pPr>
    </w:p>
    <w:p w14:paraId="58DFF648" w14:textId="7545CEF8" w:rsidR="00835A6D" w:rsidRDefault="00835A6D" w:rsidP="00835A6D">
      <w:pPr>
        <w:rPr>
          <w:color w:val="auto"/>
        </w:rPr>
      </w:pPr>
      <w:r>
        <w:rPr>
          <w:noProof/>
          <w:color w:val="auto"/>
        </w:rPr>
        <w:drawing>
          <wp:inline distT="0" distB="0" distL="0" distR="0" wp14:anchorId="1748ECB8" wp14:editId="68D76441">
            <wp:extent cx="4635500" cy="3314721"/>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rotWithShape="1">
                    <a:blip r:embed="rId7">
                      <a:extLst>
                        <a:ext uri="{28A0092B-C50C-407E-A947-70E740481C1C}">
                          <a14:useLocalDpi xmlns:a14="http://schemas.microsoft.com/office/drawing/2010/main" val="0"/>
                        </a:ext>
                      </a:extLst>
                    </a:blip>
                    <a:srcRect t="42027"/>
                    <a:stretch/>
                  </pic:blipFill>
                  <pic:spPr bwMode="auto">
                    <a:xfrm>
                      <a:off x="0" y="0"/>
                      <a:ext cx="4664510" cy="3335465"/>
                    </a:xfrm>
                    <a:prstGeom prst="rect">
                      <a:avLst/>
                    </a:prstGeom>
                    <a:ln>
                      <a:noFill/>
                    </a:ln>
                    <a:extLst>
                      <a:ext uri="{53640926-AAD7-44D8-BBD7-CCE9431645EC}">
                        <a14:shadowObscured xmlns:a14="http://schemas.microsoft.com/office/drawing/2010/main"/>
                      </a:ext>
                    </a:extLst>
                  </pic:spPr>
                </pic:pic>
              </a:graphicData>
            </a:graphic>
          </wp:inline>
        </w:drawing>
      </w:r>
    </w:p>
    <w:p w14:paraId="1221F7FB" w14:textId="109844C2" w:rsidR="00835A6D" w:rsidRDefault="00835A6D" w:rsidP="00835A6D">
      <w:pPr>
        <w:rPr>
          <w:color w:val="auto"/>
        </w:rPr>
      </w:pPr>
      <w:r>
        <w:rPr>
          <w:noProof/>
          <w:color w:val="auto"/>
        </w:rPr>
        <w:lastRenderedPageBreak/>
        <w:drawing>
          <wp:inline distT="0" distB="0" distL="0" distR="0" wp14:anchorId="6ADF7E85" wp14:editId="651EB4ED">
            <wp:extent cx="5892800" cy="3865075"/>
            <wp:effectExtent l="0" t="0" r="0" b="254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3917" cy="3872367"/>
                    </a:xfrm>
                    <a:prstGeom prst="rect">
                      <a:avLst/>
                    </a:prstGeom>
                  </pic:spPr>
                </pic:pic>
              </a:graphicData>
            </a:graphic>
          </wp:inline>
        </w:drawing>
      </w:r>
    </w:p>
    <w:p w14:paraId="3C927E73" w14:textId="0E29846E" w:rsidR="00835A6D" w:rsidRDefault="00835A6D" w:rsidP="00835A6D">
      <w:pPr>
        <w:rPr>
          <w:color w:val="auto"/>
        </w:rPr>
      </w:pPr>
      <w:r>
        <w:rPr>
          <w:noProof/>
          <w:color w:val="auto"/>
        </w:rPr>
        <w:drawing>
          <wp:inline distT="0" distB="0" distL="0" distR="0" wp14:anchorId="3DD83A57" wp14:editId="7E1C461A">
            <wp:extent cx="5959485" cy="3721100"/>
            <wp:effectExtent l="0" t="0" r="317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76441" cy="3731687"/>
                    </a:xfrm>
                    <a:prstGeom prst="rect">
                      <a:avLst/>
                    </a:prstGeom>
                  </pic:spPr>
                </pic:pic>
              </a:graphicData>
            </a:graphic>
          </wp:inline>
        </w:drawing>
      </w:r>
    </w:p>
    <w:p w14:paraId="69CA369E" w14:textId="59152E3B" w:rsidR="00835A6D" w:rsidRDefault="00835A6D" w:rsidP="00835A6D">
      <w:pPr>
        <w:rPr>
          <w:color w:val="auto"/>
        </w:rPr>
      </w:pPr>
      <w:r>
        <w:rPr>
          <w:noProof/>
          <w:color w:val="auto"/>
        </w:rPr>
        <w:lastRenderedPageBreak/>
        <w:drawing>
          <wp:inline distT="0" distB="0" distL="0" distR="0" wp14:anchorId="7B4BA5B9" wp14:editId="4DEE2FE7">
            <wp:extent cx="6261100" cy="3677724"/>
            <wp:effectExtent l="0" t="0" r="635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80619" cy="3689189"/>
                    </a:xfrm>
                    <a:prstGeom prst="rect">
                      <a:avLst/>
                    </a:prstGeom>
                  </pic:spPr>
                </pic:pic>
              </a:graphicData>
            </a:graphic>
          </wp:inline>
        </w:drawing>
      </w:r>
    </w:p>
    <w:p w14:paraId="1C9B85B2" w14:textId="42D414E6" w:rsidR="00835A6D" w:rsidRPr="004B7E44" w:rsidRDefault="00835A6D" w:rsidP="00835A6D">
      <w:pPr>
        <w:rPr>
          <w:color w:val="auto"/>
        </w:rPr>
      </w:pPr>
      <w:r>
        <w:rPr>
          <w:noProof/>
          <w:color w:val="auto"/>
        </w:rPr>
        <w:drawing>
          <wp:inline distT="0" distB="0" distL="0" distR="0" wp14:anchorId="5D329CA9" wp14:editId="45D89D37">
            <wp:extent cx="6309360" cy="354711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inline>
        </w:drawing>
      </w:r>
    </w:p>
    <w:p w14:paraId="219050CE" w14:textId="1091D620" w:rsidR="00E94B5F" w:rsidRPr="004B7E44" w:rsidRDefault="00835A6D" w:rsidP="004B7E44">
      <w:r>
        <w:rPr>
          <w:noProof/>
        </w:rPr>
        <w:lastRenderedPageBreak/>
        <w:drawing>
          <wp:inline distT="0" distB="0" distL="0" distR="0" wp14:anchorId="45D0433F" wp14:editId="7F496338">
            <wp:extent cx="6061073" cy="31623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2741" cy="3168388"/>
                    </a:xfrm>
                    <a:prstGeom prst="rect">
                      <a:avLst/>
                    </a:prstGeom>
                  </pic:spPr>
                </pic:pic>
              </a:graphicData>
            </a:graphic>
          </wp:inline>
        </w:drawing>
      </w:r>
    </w:p>
    <w:sectPr w:rsidR="00E94B5F" w:rsidRPr="004B7E44"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EE195" w14:textId="77777777" w:rsidR="00076505" w:rsidRDefault="00076505" w:rsidP="004B7E44">
      <w:r>
        <w:separator/>
      </w:r>
    </w:p>
  </w:endnote>
  <w:endnote w:type="continuationSeparator" w:id="0">
    <w:p w14:paraId="2F2A791C" w14:textId="77777777" w:rsidR="00076505" w:rsidRDefault="0007650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032C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EA4B7FA" w14:textId="77777777" w:rsidR="004B7E44" w:rsidRDefault="004B7E44" w:rsidP="004B7E44">
          <w:pPr>
            <w:pStyle w:val="Footer"/>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11BB82E5"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20058" w14:textId="77777777" w:rsidR="00076505" w:rsidRDefault="00076505" w:rsidP="004B7E44">
      <w:r>
        <w:separator/>
      </w:r>
    </w:p>
  </w:footnote>
  <w:footnote w:type="continuationSeparator" w:id="0">
    <w:p w14:paraId="32A170C4" w14:textId="77777777" w:rsidR="00076505" w:rsidRDefault="0007650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AFCF7EE" w14:textId="77777777" w:rsidTr="004B7E44">
      <w:trPr>
        <w:trHeight w:val="1318"/>
      </w:trPr>
      <w:tc>
        <w:tcPr>
          <w:tcW w:w="12210" w:type="dxa"/>
          <w:tcBorders>
            <w:top w:val="nil"/>
            <w:left w:val="nil"/>
            <w:bottom w:val="nil"/>
            <w:right w:val="nil"/>
          </w:tcBorders>
        </w:tcPr>
        <w:p w14:paraId="1CD5A3E3" w14:textId="77777777" w:rsidR="004B7E44" w:rsidRDefault="004B7E44" w:rsidP="004B7E44">
          <w:pPr>
            <w:pStyle w:val="Header"/>
          </w:pPr>
          <w:r>
            <w:rPr>
              <w:noProof/>
            </w:rPr>
            <mc:AlternateContent>
              <mc:Choice Requires="wps">
                <w:drawing>
                  <wp:inline distT="0" distB="0" distL="0" distR="0" wp14:anchorId="2D0D19BB" wp14:editId="6AA0F16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BA73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0D19BB"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6FCBA73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A6D"/>
    <w:rsid w:val="00076505"/>
    <w:rsid w:val="00293B83"/>
    <w:rsid w:val="004B7E44"/>
    <w:rsid w:val="004D5252"/>
    <w:rsid w:val="004F2B86"/>
    <w:rsid w:val="005A718F"/>
    <w:rsid w:val="006A3CE7"/>
    <w:rsid w:val="007516CF"/>
    <w:rsid w:val="00835A6D"/>
    <w:rsid w:val="008B33BC"/>
    <w:rsid w:val="009120E9"/>
    <w:rsid w:val="00945900"/>
    <w:rsid w:val="009C396C"/>
    <w:rsid w:val="00B572B4"/>
    <w:rsid w:val="00DB26A7"/>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B342A"/>
  <w15:chartTrackingRefBased/>
  <w15:docId w15:val="{B54ADF3C-C78C-46FA-A2A9-4D725D465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rinidad\AppData\Local\Microsoft\Office\16.0\DTS\en-US%7bD9D99850-5B23-4300-BC5F-25ABC3391622%7d\%7b50B6D907-9392-412F-85DF-BEF4182B8051%7dtf163927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86C4B38526449DF8CC4855D04A05507"/>
        <w:category>
          <w:name w:val="General"/>
          <w:gallery w:val="placeholder"/>
        </w:category>
        <w:types>
          <w:type w:val="bbPlcHdr"/>
        </w:types>
        <w:behaviors>
          <w:behavior w:val="content"/>
        </w:behaviors>
        <w:guid w:val="{7BA3A252-2D45-4BEC-846E-2F1D5E6B584C}"/>
      </w:docPartPr>
      <w:docPartBody>
        <w:p w:rsidR="00000000" w:rsidRDefault="00BB3E34">
          <w:pPr>
            <w:pStyle w:val="986C4B38526449DF8CC4855D04A05507"/>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E34"/>
    <w:rsid w:val="00BB3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6C4B38526449DF8CC4855D04A05507">
    <w:name w:val="986C4B38526449DF8CC4855D04A05507"/>
  </w:style>
  <w:style w:type="paragraph" w:customStyle="1" w:styleId="EE08C9C76F77435686B6737C0D21CA93">
    <w:name w:val="EE08C9C76F77435686B6737C0D21CA93"/>
  </w:style>
  <w:style w:type="paragraph" w:customStyle="1" w:styleId="22F72B1E4B7744DDAFDCBC6A85267661">
    <w:name w:val="22F72B1E4B7744DDAFDCBC6A85267661"/>
  </w:style>
  <w:style w:type="paragraph" w:customStyle="1" w:styleId="2A55F593D9F04984A28BE0D5F7BC9A78">
    <w:name w:val="2A55F593D9F04984A28BE0D5F7BC9A78"/>
  </w:style>
  <w:style w:type="paragraph" w:customStyle="1" w:styleId="125A9E1C3F2F401A9DB35648CEF87622">
    <w:name w:val="125A9E1C3F2F401A9DB35648CEF87622"/>
  </w:style>
  <w:style w:type="paragraph" w:customStyle="1" w:styleId="90A0122F23314D0D86B1987C8E113779">
    <w:name w:val="90A0122F23314D0D86B1987C8E1137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{50B6D907-9392-412F-85DF-BEF4182B8051}tf16392796_win32</Template>
  <TotalTime>8</TotalTime>
  <Pages>5</Pages>
  <Words>110</Words>
  <Characters>630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OCCURRENCES</dc:subject>
  <dc:creator>Trinidad, Strawberry - US</dc:creator>
  <cp:keywords/>
  <dc:description/>
  <cp:lastModifiedBy>Trinidad, Strawberry Ann L. - US</cp:lastModifiedBy>
  <cp:revision>1</cp:revision>
  <dcterms:created xsi:type="dcterms:W3CDTF">2022-04-28T22:51:00Z</dcterms:created>
  <dcterms:modified xsi:type="dcterms:W3CDTF">2022-04-28T22:59:00Z</dcterms:modified>
</cp:coreProperties>
</file>